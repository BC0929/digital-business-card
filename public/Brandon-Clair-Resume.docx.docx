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7467" w14:textId="75250D75" w:rsidR="001E2574" w:rsidRPr="0043702C" w:rsidRDefault="0060074B" w:rsidP="001E2574">
      <w:pPr>
        <w:pStyle w:val="Title"/>
        <w:rPr>
          <w:sz w:val="56"/>
        </w:rPr>
      </w:pPr>
      <w:r w:rsidRPr="0043702C">
        <w:rPr>
          <w:sz w:val="56"/>
        </w:rPr>
        <w:t>Brandon Clair</w:t>
      </w:r>
    </w:p>
    <w:p w14:paraId="4F0AB427" w14:textId="7A02AF2E" w:rsidR="001E2574" w:rsidRDefault="0060074B" w:rsidP="00DA485C">
      <w:pPr>
        <w:pStyle w:val="Subtitle"/>
      </w:pPr>
      <w:r>
        <w:t>2715 Izabella Court, Frisco Texas 75033</w:t>
      </w:r>
      <w:r w:rsidR="00151825" w:rsidRPr="001E2574">
        <w:t xml:space="preserve"> </w:t>
      </w:r>
      <w:r w:rsidR="00151825" w:rsidRPr="00151825">
        <w:rPr>
          <w:color w:val="7050A0" w:themeColor="accent5" w:themeShade="80"/>
        </w:rPr>
        <w:t>•</w:t>
      </w:r>
      <w:r w:rsidR="001E2574" w:rsidRPr="001E2574">
        <w:t xml:space="preserve"> (</w:t>
      </w:r>
      <w:r>
        <w:t>972</w:t>
      </w:r>
      <w:r w:rsidR="001E2574" w:rsidRPr="001E2574">
        <w:t>)</w:t>
      </w:r>
      <w:r>
        <w:t>302</w:t>
      </w:r>
      <w:r w:rsidR="001E2574" w:rsidRPr="001E2574">
        <w:t>-0</w:t>
      </w:r>
      <w:r>
        <w:t>96</w:t>
      </w:r>
      <w:r w:rsidR="001E2574" w:rsidRPr="001E2574">
        <w:t xml:space="preserve">0 </w:t>
      </w:r>
      <w:r w:rsidR="001E2574" w:rsidRPr="00151825">
        <w:rPr>
          <w:color w:val="7050A0" w:themeColor="accent5" w:themeShade="80"/>
        </w:rPr>
        <w:t>•</w:t>
      </w:r>
      <w:r w:rsidR="001E2574" w:rsidRPr="001E2574">
        <w:t xml:space="preserve"> </w:t>
      </w:r>
      <w:hyperlink r:id="rId12" w:history="1">
        <w:r w:rsidR="00DA485C" w:rsidRPr="00E13227">
          <w:rPr>
            <w:rStyle w:val="Hyperlink"/>
          </w:rPr>
          <w:t>Btclair91@yahoo.com</w:t>
        </w:r>
      </w:hyperlink>
    </w:p>
    <w:p w14:paraId="244B1E9D" w14:textId="77777777" w:rsidR="00DA485C" w:rsidRPr="00DA485C" w:rsidRDefault="00DA485C" w:rsidP="00DA485C"/>
    <w:p w14:paraId="68AE1B66" w14:textId="78B1B6DD" w:rsidR="001E2574" w:rsidRPr="0043702C" w:rsidRDefault="00C44B98" w:rsidP="001E2574">
      <w:pPr>
        <w:rPr>
          <w:sz w:val="24"/>
          <w:szCs w:val="24"/>
        </w:rPr>
      </w:pPr>
      <w:r w:rsidRPr="00952721">
        <w:rPr>
          <w:rStyle w:val="Bold"/>
          <w:sz w:val="22"/>
        </w:rPr>
        <w:t>Network Operations Technician</w:t>
      </w:r>
      <w:r w:rsidR="001E2574" w:rsidRPr="00952721">
        <w:rPr>
          <w:rStyle w:val="Bold"/>
          <w:szCs w:val="20"/>
        </w:rPr>
        <w:t xml:space="preserve"> </w:t>
      </w:r>
      <w:r w:rsidR="001E2574" w:rsidRPr="00952721">
        <w:rPr>
          <w:szCs w:val="20"/>
        </w:rPr>
        <w:t xml:space="preserve">with </w:t>
      </w:r>
      <w:r w:rsidRPr="00952721">
        <w:rPr>
          <w:szCs w:val="20"/>
        </w:rPr>
        <w:t>3+</w:t>
      </w:r>
      <w:r w:rsidR="001E2574" w:rsidRPr="00952721">
        <w:rPr>
          <w:szCs w:val="20"/>
        </w:rPr>
        <w:t xml:space="preserve"> years of experience</w:t>
      </w:r>
      <w:r w:rsidRPr="00952721">
        <w:rPr>
          <w:szCs w:val="20"/>
        </w:rPr>
        <w:t xml:space="preserve"> in IT and network technician roles</w:t>
      </w:r>
      <w:r w:rsidR="001E2574" w:rsidRPr="00952721">
        <w:rPr>
          <w:szCs w:val="20"/>
        </w:rPr>
        <w:t xml:space="preserve">. A proven track record of using my excellent personal communication and organization skills to lead and improve </w:t>
      </w:r>
      <w:r w:rsidRPr="00952721">
        <w:rPr>
          <w:szCs w:val="20"/>
        </w:rPr>
        <w:t xml:space="preserve">support efforts. Provided support via email, phone and ticketing system to various clients via white-label support as a managed service under </w:t>
      </w:r>
      <w:proofErr w:type="spellStart"/>
      <w:r w:rsidRPr="00952721">
        <w:rPr>
          <w:szCs w:val="20"/>
        </w:rPr>
        <w:t>Netrio</w:t>
      </w:r>
      <w:proofErr w:type="spellEnd"/>
      <w:r w:rsidRPr="00952721">
        <w:rPr>
          <w:szCs w:val="20"/>
        </w:rPr>
        <w:t>.</w:t>
      </w:r>
      <w:r w:rsidR="001E2574" w:rsidRPr="00952721">
        <w:rPr>
          <w:szCs w:val="20"/>
        </w:rPr>
        <w:t xml:space="preserve"> Team player with excellent communication skills, high quality of work, driven and highly self-motivated. Strong negotiating skills and business acumen and able to work independently.</w:t>
      </w:r>
    </w:p>
    <w:p w14:paraId="54C1343F" w14:textId="32BBAF83" w:rsidR="003E29D2" w:rsidRPr="00952721" w:rsidRDefault="001E2574" w:rsidP="003E29D2">
      <w:pPr>
        <w:pStyle w:val="Heading2"/>
        <w:rPr>
          <w:sz w:val="22"/>
          <w:szCs w:val="22"/>
        </w:rPr>
      </w:pPr>
      <w:r w:rsidRPr="001E2574">
        <w:rPr>
          <w:rStyle w:val="Shade"/>
        </w:rPr>
        <w:t>Experience</w:t>
      </w:r>
      <w:r w:rsidR="003E29D2">
        <w:rPr>
          <w:rStyle w:val="Shade"/>
        </w:rPr>
        <w:br/>
      </w:r>
      <w:r w:rsidR="003E29D2" w:rsidRPr="00952721">
        <w:rPr>
          <w:sz w:val="22"/>
          <w:szCs w:val="22"/>
        </w:rPr>
        <w:t xml:space="preserve">August </w:t>
      </w:r>
      <w:r w:rsidR="003E29D2">
        <w:rPr>
          <w:sz w:val="22"/>
          <w:szCs w:val="22"/>
        </w:rPr>
        <w:t>2024</w:t>
      </w:r>
      <w:r w:rsidR="003E29D2" w:rsidRPr="00952721">
        <w:rPr>
          <w:sz w:val="22"/>
          <w:szCs w:val="22"/>
        </w:rPr>
        <w:t xml:space="preserve"> – </w:t>
      </w:r>
      <w:r w:rsidR="003E29D2">
        <w:rPr>
          <w:sz w:val="22"/>
          <w:szCs w:val="22"/>
        </w:rPr>
        <w:t>November</w:t>
      </w:r>
      <w:r w:rsidR="003E29D2" w:rsidRPr="00952721">
        <w:rPr>
          <w:sz w:val="22"/>
          <w:szCs w:val="22"/>
        </w:rPr>
        <w:t xml:space="preserve"> 2024</w:t>
      </w:r>
    </w:p>
    <w:p w14:paraId="12FE2763" w14:textId="1BC428E0" w:rsidR="003E29D2" w:rsidRPr="00952721" w:rsidRDefault="003E29D2" w:rsidP="003E29D2">
      <w:pPr>
        <w:pStyle w:val="Heading3"/>
        <w:rPr>
          <w:sz w:val="22"/>
        </w:rPr>
      </w:pPr>
      <w:r>
        <w:rPr>
          <w:sz w:val="22"/>
        </w:rPr>
        <w:t>Project management/Technician</w:t>
      </w:r>
      <w:r w:rsidRPr="00952721">
        <w:rPr>
          <w:sz w:val="22"/>
        </w:rPr>
        <w:t xml:space="preserve">| </w:t>
      </w:r>
      <w:r>
        <w:rPr>
          <w:sz w:val="22"/>
        </w:rPr>
        <w:t>Precision Deployment Solutions</w:t>
      </w:r>
      <w:r w:rsidRPr="00952721">
        <w:rPr>
          <w:sz w:val="22"/>
        </w:rPr>
        <w:t xml:space="preserve"> | Texas</w:t>
      </w:r>
    </w:p>
    <w:p w14:paraId="68208D2E" w14:textId="2D57F4E9" w:rsidR="003E29D2" w:rsidRPr="003E29D2" w:rsidRDefault="003E29D2" w:rsidP="003E29D2">
      <w:pPr>
        <w:rPr>
          <w:rStyle w:val="Shade"/>
          <w:sz w:val="22"/>
          <w:shd w:val="clear" w:color="auto" w:fill="auto"/>
        </w:rPr>
      </w:pPr>
      <w:r>
        <w:rPr>
          <w:sz w:val="22"/>
        </w:rPr>
        <w:t xml:space="preserve">Assisted in building enterprise network refreshes and data center solutions to various vendors across the country. </w:t>
      </w:r>
      <w:r w:rsidRPr="003E29D2">
        <w:rPr>
          <w:sz w:val="22"/>
        </w:rPr>
        <w:t>This involved coordinating hardware upgrades, optimizing network infrastructure, and ensuring seamless integration of new technologies to enhance operational efficiency</w:t>
      </w:r>
      <w:r>
        <w:rPr>
          <w:sz w:val="22"/>
        </w:rPr>
        <w:t>.</w:t>
      </w:r>
    </w:p>
    <w:p w14:paraId="060F1693" w14:textId="2806629C" w:rsidR="001E2574" w:rsidRPr="00952721" w:rsidRDefault="006A5B2D" w:rsidP="001E2574">
      <w:pPr>
        <w:pStyle w:val="Heading2"/>
        <w:rPr>
          <w:sz w:val="22"/>
          <w:szCs w:val="22"/>
        </w:rPr>
      </w:pPr>
      <w:r w:rsidRPr="00952721">
        <w:rPr>
          <w:sz w:val="22"/>
          <w:szCs w:val="22"/>
        </w:rPr>
        <w:t>August 2021</w:t>
      </w:r>
      <w:r w:rsidR="001E2574" w:rsidRPr="00952721">
        <w:rPr>
          <w:sz w:val="22"/>
          <w:szCs w:val="22"/>
        </w:rPr>
        <w:t xml:space="preserve"> – </w:t>
      </w:r>
      <w:r w:rsidRPr="00952721">
        <w:rPr>
          <w:sz w:val="22"/>
          <w:szCs w:val="22"/>
        </w:rPr>
        <w:t>July 2024</w:t>
      </w:r>
    </w:p>
    <w:p w14:paraId="0BE1C851" w14:textId="782C4875" w:rsidR="001E2574" w:rsidRPr="00952721" w:rsidRDefault="006A5B2D" w:rsidP="001E2574">
      <w:pPr>
        <w:pStyle w:val="Heading3"/>
        <w:rPr>
          <w:sz w:val="22"/>
        </w:rPr>
      </w:pPr>
      <w:r w:rsidRPr="00952721">
        <w:rPr>
          <w:sz w:val="22"/>
        </w:rPr>
        <w:t xml:space="preserve">Tier 1 NOC technician &amp; </w:t>
      </w:r>
      <w:r w:rsidR="00DA485C" w:rsidRPr="00952721">
        <w:rPr>
          <w:sz w:val="22"/>
        </w:rPr>
        <w:t>CIT</w:t>
      </w:r>
      <w:r w:rsidR="001E2574" w:rsidRPr="00952721">
        <w:rPr>
          <w:sz w:val="22"/>
        </w:rPr>
        <w:t xml:space="preserve"> | </w:t>
      </w:r>
      <w:proofErr w:type="spellStart"/>
      <w:r w:rsidR="00C44B98" w:rsidRPr="00952721">
        <w:rPr>
          <w:sz w:val="22"/>
        </w:rPr>
        <w:t>Netrio</w:t>
      </w:r>
      <w:proofErr w:type="spellEnd"/>
      <w:r w:rsidR="001E2574" w:rsidRPr="00952721">
        <w:rPr>
          <w:sz w:val="22"/>
        </w:rPr>
        <w:t xml:space="preserve"> | </w:t>
      </w:r>
      <w:r w:rsidR="00C44B98" w:rsidRPr="00952721">
        <w:rPr>
          <w:sz w:val="22"/>
        </w:rPr>
        <w:t>Mckinney, Texas</w:t>
      </w:r>
    </w:p>
    <w:p w14:paraId="6FCE86C4" w14:textId="5A0387E4" w:rsidR="001E2574" w:rsidRPr="00952721" w:rsidRDefault="001E2574" w:rsidP="001E2574">
      <w:pPr>
        <w:rPr>
          <w:sz w:val="22"/>
        </w:rPr>
      </w:pPr>
      <w:r w:rsidRPr="00952721">
        <w:rPr>
          <w:sz w:val="22"/>
        </w:rPr>
        <w:t xml:space="preserve">Review, update, and revise </w:t>
      </w:r>
      <w:r w:rsidR="00FF372F" w:rsidRPr="00952721">
        <w:rPr>
          <w:sz w:val="22"/>
        </w:rPr>
        <w:t xml:space="preserve">tickets received from troubled callers as a CIT phone technician. Continued working as a Tier 1 technician with clients globally to troubleshoot and resolve a myriad of issues ranging from accessing remote CRMs and client portals to assist as a managed service provider. Supported multiple technologies such as SIM, Wi-Fi, </w:t>
      </w:r>
      <w:proofErr w:type="spellStart"/>
      <w:r w:rsidR="00FF372F" w:rsidRPr="00952721">
        <w:rPr>
          <w:sz w:val="22"/>
        </w:rPr>
        <w:t>Cradlepoints</w:t>
      </w:r>
      <w:proofErr w:type="spellEnd"/>
      <w:r w:rsidR="00FF372F" w:rsidRPr="00952721">
        <w:rPr>
          <w:sz w:val="22"/>
        </w:rPr>
        <w:t xml:space="preserve">, VoIP </w:t>
      </w:r>
      <w:r w:rsidR="007E022F" w:rsidRPr="00952721">
        <w:rPr>
          <w:sz w:val="22"/>
        </w:rPr>
        <w:t>and varying other topologies ranging from site support, carrier support, and individual customers alike.</w:t>
      </w:r>
    </w:p>
    <w:p w14:paraId="06ED43A8" w14:textId="77777777" w:rsidR="0043702C" w:rsidRPr="00952721" w:rsidRDefault="007E022F" w:rsidP="0043702C">
      <w:pPr>
        <w:pStyle w:val="Heading2"/>
        <w:rPr>
          <w:sz w:val="22"/>
          <w:szCs w:val="22"/>
        </w:rPr>
      </w:pPr>
      <w:r w:rsidRPr="00952721">
        <w:rPr>
          <w:sz w:val="22"/>
          <w:szCs w:val="22"/>
        </w:rPr>
        <w:t>MARch</w:t>
      </w:r>
      <w:r w:rsidR="001E2574" w:rsidRPr="00952721">
        <w:rPr>
          <w:sz w:val="22"/>
          <w:szCs w:val="22"/>
        </w:rPr>
        <w:t xml:space="preserve"> 20</w:t>
      </w:r>
      <w:r w:rsidRPr="00952721">
        <w:rPr>
          <w:sz w:val="22"/>
          <w:szCs w:val="22"/>
        </w:rPr>
        <w:t>18</w:t>
      </w:r>
      <w:r w:rsidR="001E2574" w:rsidRPr="00952721">
        <w:rPr>
          <w:sz w:val="22"/>
          <w:szCs w:val="22"/>
        </w:rPr>
        <w:t xml:space="preserve"> – </w:t>
      </w:r>
      <w:r w:rsidRPr="00952721">
        <w:rPr>
          <w:sz w:val="22"/>
          <w:szCs w:val="22"/>
        </w:rPr>
        <w:t>August 2021</w:t>
      </w:r>
    </w:p>
    <w:p w14:paraId="7EE129D6" w14:textId="38BEB331" w:rsidR="001E2574" w:rsidRPr="00952721" w:rsidRDefault="00C4171B" w:rsidP="0043702C">
      <w:pPr>
        <w:pStyle w:val="Heading2"/>
        <w:rPr>
          <w:sz w:val="22"/>
          <w:szCs w:val="22"/>
        </w:rPr>
      </w:pPr>
      <w:r w:rsidRPr="00952721">
        <w:rPr>
          <w:sz w:val="22"/>
          <w:szCs w:val="22"/>
        </w:rPr>
        <w:t>Customer Service Specialist</w:t>
      </w:r>
      <w:r w:rsidR="001E2574" w:rsidRPr="00952721">
        <w:rPr>
          <w:sz w:val="22"/>
          <w:szCs w:val="22"/>
        </w:rPr>
        <w:t xml:space="preserve">| </w:t>
      </w:r>
      <w:r w:rsidR="00482A2A" w:rsidRPr="00952721">
        <w:rPr>
          <w:sz w:val="22"/>
          <w:szCs w:val="22"/>
        </w:rPr>
        <w:t>TATA Consultancy |</w:t>
      </w:r>
      <w:r w:rsidR="000A79D1" w:rsidRPr="00952721">
        <w:rPr>
          <w:sz w:val="22"/>
          <w:szCs w:val="22"/>
        </w:rPr>
        <w:t>Plano, Texas</w:t>
      </w:r>
    </w:p>
    <w:p w14:paraId="561CA23F" w14:textId="1322CB97" w:rsidR="000913BC" w:rsidRPr="00952721" w:rsidRDefault="001E2574" w:rsidP="001E2574">
      <w:pPr>
        <w:rPr>
          <w:sz w:val="22"/>
        </w:rPr>
      </w:pPr>
      <w:r w:rsidRPr="00952721">
        <w:rPr>
          <w:sz w:val="22"/>
        </w:rPr>
        <w:t xml:space="preserve">Assisted in </w:t>
      </w:r>
      <w:r w:rsidR="00EF3A0E" w:rsidRPr="00952721">
        <w:rPr>
          <w:sz w:val="22"/>
        </w:rPr>
        <w:t xml:space="preserve">company insurance &amp; financial products in the life insurance division of Transamerica. </w:t>
      </w:r>
      <w:r w:rsidR="00520299" w:rsidRPr="00952721">
        <w:rPr>
          <w:sz w:val="22"/>
        </w:rPr>
        <w:t xml:space="preserve">Effectively managed client interactions and ensured smooth handling of multiple life insurances lines. This role included running financial reports and futures on cash values. Additionally, </w:t>
      </w:r>
      <w:r w:rsidR="0043702C" w:rsidRPr="00952721">
        <w:rPr>
          <w:sz w:val="22"/>
        </w:rPr>
        <w:t>we analyzed</w:t>
      </w:r>
      <w:r w:rsidR="00520299" w:rsidRPr="00952721">
        <w:rPr>
          <w:sz w:val="22"/>
        </w:rPr>
        <w:t xml:space="preserve"> complaints and took </w:t>
      </w:r>
      <w:r w:rsidR="0043702C" w:rsidRPr="00952721">
        <w:rPr>
          <w:sz w:val="22"/>
        </w:rPr>
        <w:t>follow-up</w:t>
      </w:r>
      <w:r w:rsidR="00520299" w:rsidRPr="00952721">
        <w:rPr>
          <w:sz w:val="22"/>
        </w:rPr>
        <w:t xml:space="preserve"> action with customers who previously expressed concerns </w:t>
      </w:r>
      <w:r w:rsidR="00952721" w:rsidRPr="00952721">
        <w:rPr>
          <w:sz w:val="22"/>
        </w:rPr>
        <w:t>about</w:t>
      </w:r>
      <w:r w:rsidR="00520299" w:rsidRPr="00952721">
        <w:rPr>
          <w:sz w:val="22"/>
        </w:rPr>
        <w:t xml:space="preserve"> help. Any </w:t>
      </w:r>
      <w:r w:rsidR="0043702C" w:rsidRPr="00952721">
        <w:rPr>
          <w:sz w:val="22"/>
        </w:rPr>
        <w:t xml:space="preserve">changes or adjustments in policies were made per client requests and communicated with transparency. Also assisted in making expedited claims to ensure quick payouts to beneficiaries. </w:t>
      </w:r>
    </w:p>
    <w:p w14:paraId="1B979A13" w14:textId="77777777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Skills</w:t>
      </w:r>
    </w:p>
    <w:p w14:paraId="21FE95FC" w14:textId="100CEE0D" w:rsidR="001E2574" w:rsidRPr="00952721" w:rsidRDefault="001E2574" w:rsidP="001E2574">
      <w:pPr>
        <w:rPr>
          <w:sz w:val="22"/>
        </w:rPr>
      </w:pPr>
      <w:r w:rsidRPr="00952721">
        <w:rPr>
          <w:sz w:val="22"/>
        </w:rPr>
        <w:t xml:space="preserve">Type </w:t>
      </w:r>
      <w:r w:rsidR="00813F2F" w:rsidRPr="00952721">
        <w:rPr>
          <w:sz w:val="22"/>
        </w:rPr>
        <w:t>65</w:t>
      </w:r>
      <w:r w:rsidRPr="00952721">
        <w:rPr>
          <w:sz w:val="22"/>
        </w:rPr>
        <w:t xml:space="preserve"> words per minute </w:t>
      </w:r>
      <w:r w:rsidRPr="00952721">
        <w:rPr>
          <w:color w:val="7050A0" w:themeColor="accent5" w:themeShade="80"/>
          <w:sz w:val="22"/>
        </w:rPr>
        <w:t>•</w:t>
      </w:r>
      <w:r w:rsidRPr="00952721">
        <w:rPr>
          <w:sz w:val="22"/>
        </w:rPr>
        <w:t xml:space="preserve"> Proficient with</w:t>
      </w:r>
      <w:r w:rsidR="00813F2F" w:rsidRPr="00952721">
        <w:rPr>
          <w:sz w:val="22"/>
        </w:rPr>
        <w:t xml:space="preserve"> ticketing management systems</w:t>
      </w:r>
      <w:r w:rsidRPr="00952721">
        <w:rPr>
          <w:sz w:val="22"/>
        </w:rPr>
        <w:t xml:space="preserve"> </w:t>
      </w:r>
      <w:r w:rsidRPr="00952721">
        <w:rPr>
          <w:color w:val="7050A0" w:themeColor="accent5" w:themeShade="80"/>
          <w:sz w:val="22"/>
        </w:rPr>
        <w:t>•</w:t>
      </w:r>
      <w:r w:rsidRPr="00952721">
        <w:rPr>
          <w:sz w:val="22"/>
        </w:rPr>
        <w:t xml:space="preserve"> </w:t>
      </w:r>
      <w:r w:rsidR="00572BC8">
        <w:rPr>
          <w:sz w:val="22"/>
        </w:rPr>
        <w:t>Network Infrastructure</w:t>
      </w:r>
      <w:r w:rsidRPr="00952721">
        <w:rPr>
          <w:sz w:val="22"/>
        </w:rPr>
        <w:t xml:space="preserve"> </w:t>
      </w:r>
      <w:r w:rsidRPr="00952721">
        <w:rPr>
          <w:color w:val="7050A0" w:themeColor="accent5" w:themeShade="80"/>
          <w:sz w:val="22"/>
        </w:rPr>
        <w:t>•</w:t>
      </w:r>
      <w:r w:rsidRPr="00952721">
        <w:rPr>
          <w:sz w:val="22"/>
        </w:rPr>
        <w:t xml:space="preserve"> Excellent time management skills </w:t>
      </w:r>
      <w:r w:rsidRPr="00952721">
        <w:rPr>
          <w:color w:val="7050A0" w:themeColor="accent5" w:themeShade="80"/>
          <w:sz w:val="22"/>
        </w:rPr>
        <w:t>•</w:t>
      </w:r>
      <w:r w:rsidRPr="00952721">
        <w:rPr>
          <w:sz w:val="22"/>
        </w:rPr>
        <w:t xml:space="preserve"> </w:t>
      </w:r>
      <w:r w:rsidR="00572BC8">
        <w:rPr>
          <w:sz w:val="22"/>
        </w:rPr>
        <w:t>IP/PBX/BGP</w:t>
      </w:r>
      <w:r w:rsidRPr="00952721">
        <w:rPr>
          <w:sz w:val="22"/>
        </w:rPr>
        <w:t xml:space="preserve"> </w:t>
      </w:r>
      <w:r w:rsidRPr="00952721">
        <w:rPr>
          <w:color w:val="7050A0" w:themeColor="accent5" w:themeShade="80"/>
          <w:sz w:val="22"/>
        </w:rPr>
        <w:t>•</w:t>
      </w:r>
      <w:r w:rsidRPr="00952721">
        <w:rPr>
          <w:sz w:val="22"/>
        </w:rPr>
        <w:t xml:space="preserve"> </w:t>
      </w:r>
      <w:r w:rsidR="00572BC8">
        <w:rPr>
          <w:sz w:val="22"/>
        </w:rPr>
        <w:t>Coding</w:t>
      </w:r>
      <w:r w:rsidRPr="00952721">
        <w:rPr>
          <w:sz w:val="22"/>
        </w:rPr>
        <w:t xml:space="preserve"> </w:t>
      </w:r>
      <w:r w:rsidRPr="00952721">
        <w:rPr>
          <w:color w:val="7050A0" w:themeColor="accent5" w:themeShade="80"/>
          <w:sz w:val="22"/>
        </w:rPr>
        <w:t>•</w:t>
      </w:r>
      <w:r w:rsidRPr="00952721">
        <w:rPr>
          <w:sz w:val="22"/>
        </w:rPr>
        <w:t xml:space="preserve"> Data analytics </w:t>
      </w:r>
    </w:p>
    <w:p w14:paraId="3ECC982C" w14:textId="77777777" w:rsid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lastRenderedPageBreak/>
        <w:t>Education</w:t>
      </w:r>
    </w:p>
    <w:p w14:paraId="17777713" w14:textId="0F55D3EA" w:rsidR="003E29D2" w:rsidRPr="001E2574" w:rsidRDefault="00204B3A" w:rsidP="00204B3A">
      <w:pPr>
        <w:pStyle w:val="Heading2"/>
      </w:pPr>
      <w:r w:rsidRPr="001E2574">
        <w:t xml:space="preserve">MAY </w:t>
      </w:r>
      <w:r>
        <w:t>2</w:t>
      </w:r>
      <w:r w:rsidR="005F7BBC">
        <w:t>022</w:t>
      </w:r>
    </w:p>
    <w:p w14:paraId="0A0E4CBD" w14:textId="5C6E48A6" w:rsidR="00204B3A" w:rsidRDefault="003E29D2" w:rsidP="00204B3A">
      <w:pPr>
        <w:pStyle w:val="Heading3"/>
      </w:pPr>
      <w:r>
        <w:t>Associate of</w:t>
      </w:r>
      <w:r w:rsidR="009D15BA">
        <w:t xml:space="preserve"> Applied</w:t>
      </w:r>
      <w:r>
        <w:t xml:space="preserve"> Science- </w:t>
      </w:r>
      <w:r w:rsidR="005F7BBC">
        <w:t>Collin College Community Campus</w:t>
      </w:r>
      <w:r w:rsidR="00204B3A" w:rsidRPr="001E2574">
        <w:t xml:space="preserve">| </w:t>
      </w:r>
      <w:r w:rsidR="005F7BBC">
        <w:t>McKinney, TX</w:t>
      </w:r>
    </w:p>
    <w:p w14:paraId="5A57C8E9" w14:textId="342FBA24" w:rsidR="00204B3A" w:rsidRPr="00204B3A" w:rsidRDefault="00204B3A" w:rsidP="00204B3A">
      <w:pPr>
        <w:rPr>
          <w:rStyle w:val="Shade"/>
          <w:shd w:val="clear" w:color="auto" w:fill="auto"/>
        </w:rPr>
      </w:pPr>
      <w:r w:rsidRPr="001E2574">
        <w:t>3.</w:t>
      </w:r>
      <w:r w:rsidR="005F7BBC">
        <w:t>6</w:t>
      </w:r>
      <w:r w:rsidRPr="001E2574">
        <w:t xml:space="preserve"> GPA </w:t>
      </w:r>
      <w:r w:rsidRPr="00151825">
        <w:rPr>
          <w:color w:val="7050A0" w:themeColor="accent5" w:themeShade="80"/>
        </w:rPr>
        <w:t>•</w:t>
      </w:r>
      <w:r w:rsidRPr="001E2574">
        <w:t xml:space="preserve"> Member of </w:t>
      </w:r>
      <w:proofErr w:type="gramStart"/>
      <w:r w:rsidRPr="001E2574">
        <w:t>university’s</w:t>
      </w:r>
      <w:proofErr w:type="gramEnd"/>
      <w:r w:rsidRPr="001E2574">
        <w:t xml:space="preserve"> Honor Societ</w:t>
      </w:r>
      <w:r>
        <w:t>y</w:t>
      </w:r>
    </w:p>
    <w:p w14:paraId="49F6AF98" w14:textId="7E7A348C" w:rsidR="001E2574" w:rsidRPr="001E2574" w:rsidRDefault="001E2574" w:rsidP="001E2574">
      <w:pPr>
        <w:pStyle w:val="Heading2"/>
      </w:pPr>
      <w:r w:rsidRPr="001E2574">
        <w:t xml:space="preserve">MAY </w:t>
      </w:r>
      <w:r w:rsidR="000913BC">
        <w:t>2010</w:t>
      </w:r>
    </w:p>
    <w:p w14:paraId="17BB2B5E" w14:textId="77F9590B" w:rsidR="001E2574" w:rsidRDefault="00204B3A" w:rsidP="001E2574">
      <w:pPr>
        <w:pStyle w:val="Heading3"/>
      </w:pPr>
      <w:r>
        <w:t>Richardson Highschool</w:t>
      </w:r>
      <w:r w:rsidR="001E2574" w:rsidRPr="001E2574">
        <w:t xml:space="preserve"> | </w:t>
      </w:r>
      <w:r w:rsidR="005F7BBC">
        <w:t>Richardson, TX</w:t>
      </w:r>
    </w:p>
    <w:p w14:paraId="027B8420" w14:textId="33DA0624" w:rsidR="001E2574" w:rsidRPr="001E2574" w:rsidRDefault="001E2574" w:rsidP="001E2574">
      <w:r w:rsidRPr="001E2574">
        <w:t xml:space="preserve">3.8 GPA </w:t>
      </w:r>
      <w:r w:rsidRPr="00151825">
        <w:rPr>
          <w:color w:val="7050A0" w:themeColor="accent5" w:themeShade="80"/>
        </w:rPr>
        <w:t>•</w:t>
      </w:r>
      <w:r w:rsidRPr="001E2574">
        <w:t xml:space="preserve"> Member of Honor Societ</w:t>
      </w:r>
      <w:r>
        <w:t>y</w:t>
      </w:r>
    </w:p>
    <w:p w14:paraId="57888455" w14:textId="77777777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Activities</w:t>
      </w:r>
    </w:p>
    <w:p w14:paraId="2B49A060" w14:textId="07911EAF" w:rsidR="001E2574" w:rsidRPr="001E2574" w:rsidRDefault="001E2574" w:rsidP="001E2574">
      <w:r w:rsidRPr="001E2574">
        <w:t xml:space="preserve">Literature </w:t>
      </w:r>
      <w:r w:rsidRPr="00151825">
        <w:rPr>
          <w:color w:val="7050A0" w:themeColor="accent5" w:themeShade="80"/>
        </w:rPr>
        <w:t>•</w:t>
      </w:r>
      <w:r w:rsidRPr="001E2574">
        <w:t xml:space="preserve"> </w:t>
      </w:r>
      <w:r w:rsidR="005F7BBC">
        <w:t xml:space="preserve">Weightlifting </w:t>
      </w:r>
      <w:r w:rsidRPr="00151825">
        <w:rPr>
          <w:color w:val="7050A0" w:themeColor="accent5" w:themeShade="80"/>
        </w:rPr>
        <w:t>•</w:t>
      </w:r>
      <w:r w:rsidRPr="001E2574">
        <w:t xml:space="preserve"> Art </w:t>
      </w:r>
      <w:r w:rsidRPr="00151825">
        <w:rPr>
          <w:color w:val="7050A0" w:themeColor="accent5" w:themeShade="80"/>
        </w:rPr>
        <w:t>•</w:t>
      </w:r>
      <w:r w:rsidRPr="001E2574">
        <w:t xml:space="preserve"> Yoga </w:t>
      </w:r>
      <w:r w:rsidRPr="00151825">
        <w:rPr>
          <w:color w:val="7050A0" w:themeColor="accent5" w:themeShade="80"/>
        </w:rPr>
        <w:t>•</w:t>
      </w:r>
      <w:r w:rsidRPr="001E2574">
        <w:t xml:space="preserve"> Skiing </w:t>
      </w:r>
      <w:r w:rsidRPr="00151825">
        <w:rPr>
          <w:color w:val="7050A0" w:themeColor="accent5" w:themeShade="80"/>
        </w:rPr>
        <w:t>•</w:t>
      </w:r>
      <w:r w:rsidRPr="001E2574">
        <w:t xml:space="preserve"> Travel</w:t>
      </w:r>
    </w:p>
    <w:sectPr w:rsidR="001E2574" w:rsidRPr="001E2574" w:rsidSect="0043702C">
      <w:type w:val="continuous"/>
      <w:pgSz w:w="12240" w:h="15840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80F5A" w14:textId="77777777" w:rsidR="00CC53FA" w:rsidRDefault="00CC53FA" w:rsidP="00725803">
      <w:r>
        <w:separator/>
      </w:r>
    </w:p>
    <w:p w14:paraId="6C51BE38" w14:textId="77777777" w:rsidR="00CC53FA" w:rsidRDefault="00CC53FA"/>
  </w:endnote>
  <w:endnote w:type="continuationSeparator" w:id="0">
    <w:p w14:paraId="42847906" w14:textId="77777777" w:rsidR="00CC53FA" w:rsidRDefault="00CC53FA" w:rsidP="00725803">
      <w:r>
        <w:continuationSeparator/>
      </w:r>
    </w:p>
    <w:p w14:paraId="6F23C487" w14:textId="77777777" w:rsidR="00CC53FA" w:rsidRDefault="00CC53FA"/>
  </w:endnote>
  <w:endnote w:type="continuationNotice" w:id="1">
    <w:p w14:paraId="482CFE3E" w14:textId="77777777" w:rsidR="00CC53FA" w:rsidRDefault="00CC53FA"/>
    <w:p w14:paraId="0122668C" w14:textId="77777777" w:rsidR="00CC53FA" w:rsidRDefault="00CC53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860DB" w14:textId="77777777" w:rsidR="00CC53FA" w:rsidRDefault="00CC53FA" w:rsidP="00725803">
      <w:r>
        <w:separator/>
      </w:r>
    </w:p>
    <w:p w14:paraId="2EC89C8F" w14:textId="77777777" w:rsidR="00CC53FA" w:rsidRDefault="00CC53FA"/>
  </w:footnote>
  <w:footnote w:type="continuationSeparator" w:id="0">
    <w:p w14:paraId="444B06EC" w14:textId="77777777" w:rsidR="00CC53FA" w:rsidRDefault="00CC53FA" w:rsidP="00725803">
      <w:r>
        <w:continuationSeparator/>
      </w:r>
    </w:p>
    <w:p w14:paraId="0D556307" w14:textId="77777777" w:rsidR="00CC53FA" w:rsidRDefault="00CC53FA"/>
  </w:footnote>
  <w:footnote w:type="continuationNotice" w:id="1">
    <w:p w14:paraId="5C31C402" w14:textId="77777777" w:rsidR="00CC53FA" w:rsidRDefault="00CC53FA"/>
    <w:p w14:paraId="7C396893" w14:textId="77777777" w:rsidR="00CC53FA" w:rsidRDefault="00CC53F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9559479">
    <w:abstractNumId w:val="9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0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4B"/>
    <w:rsid w:val="00012B5D"/>
    <w:rsid w:val="00025E77"/>
    <w:rsid w:val="00027312"/>
    <w:rsid w:val="00061AE7"/>
    <w:rsid w:val="000645F2"/>
    <w:rsid w:val="00067AE4"/>
    <w:rsid w:val="00080A70"/>
    <w:rsid w:val="00082F03"/>
    <w:rsid w:val="000835A0"/>
    <w:rsid w:val="000913BC"/>
    <w:rsid w:val="000934A2"/>
    <w:rsid w:val="000A79D1"/>
    <w:rsid w:val="000B32D7"/>
    <w:rsid w:val="0011313E"/>
    <w:rsid w:val="00144D98"/>
    <w:rsid w:val="00151825"/>
    <w:rsid w:val="001773C8"/>
    <w:rsid w:val="001A1E15"/>
    <w:rsid w:val="001B0955"/>
    <w:rsid w:val="001B55A6"/>
    <w:rsid w:val="001B7692"/>
    <w:rsid w:val="001C17AE"/>
    <w:rsid w:val="001D5038"/>
    <w:rsid w:val="001E2574"/>
    <w:rsid w:val="001F2AD8"/>
    <w:rsid w:val="00200FBD"/>
    <w:rsid w:val="00204B3A"/>
    <w:rsid w:val="00227784"/>
    <w:rsid w:val="0023705D"/>
    <w:rsid w:val="00250277"/>
    <w:rsid w:val="00250A31"/>
    <w:rsid w:val="00250DFC"/>
    <w:rsid w:val="00251C13"/>
    <w:rsid w:val="002528F9"/>
    <w:rsid w:val="002534A5"/>
    <w:rsid w:val="002922D0"/>
    <w:rsid w:val="002C367E"/>
    <w:rsid w:val="003066A6"/>
    <w:rsid w:val="003275BF"/>
    <w:rsid w:val="00335CA6"/>
    <w:rsid w:val="00340B03"/>
    <w:rsid w:val="00380AE7"/>
    <w:rsid w:val="00382D97"/>
    <w:rsid w:val="003902F1"/>
    <w:rsid w:val="003A6943"/>
    <w:rsid w:val="003C7748"/>
    <w:rsid w:val="003C7FB3"/>
    <w:rsid w:val="003D56ED"/>
    <w:rsid w:val="003E29D2"/>
    <w:rsid w:val="003E473C"/>
    <w:rsid w:val="003F4621"/>
    <w:rsid w:val="00410BA2"/>
    <w:rsid w:val="00434074"/>
    <w:rsid w:val="0043702C"/>
    <w:rsid w:val="004400F4"/>
    <w:rsid w:val="0046391B"/>
    <w:rsid w:val="00463C3B"/>
    <w:rsid w:val="00482A2A"/>
    <w:rsid w:val="00484BB4"/>
    <w:rsid w:val="004937AE"/>
    <w:rsid w:val="004C5EE9"/>
    <w:rsid w:val="004D1B48"/>
    <w:rsid w:val="004E2970"/>
    <w:rsid w:val="004F4C2F"/>
    <w:rsid w:val="005026DD"/>
    <w:rsid w:val="00513EFC"/>
    <w:rsid w:val="00520299"/>
    <w:rsid w:val="0052113B"/>
    <w:rsid w:val="005311CA"/>
    <w:rsid w:val="00541EB8"/>
    <w:rsid w:val="00564951"/>
    <w:rsid w:val="00572BC8"/>
    <w:rsid w:val="00573BF9"/>
    <w:rsid w:val="00594CBF"/>
    <w:rsid w:val="005A4A49"/>
    <w:rsid w:val="005B0D82"/>
    <w:rsid w:val="005B13C9"/>
    <w:rsid w:val="005B1D68"/>
    <w:rsid w:val="005B34A8"/>
    <w:rsid w:val="005C71B0"/>
    <w:rsid w:val="005F7BBC"/>
    <w:rsid w:val="0060074B"/>
    <w:rsid w:val="00607AA3"/>
    <w:rsid w:val="00611B37"/>
    <w:rsid w:val="006252B4"/>
    <w:rsid w:val="00643BE8"/>
    <w:rsid w:val="00646BA2"/>
    <w:rsid w:val="0065054B"/>
    <w:rsid w:val="00675EA0"/>
    <w:rsid w:val="006A5B2D"/>
    <w:rsid w:val="006C08A0"/>
    <w:rsid w:val="006C47D8"/>
    <w:rsid w:val="006D2D08"/>
    <w:rsid w:val="006D5F93"/>
    <w:rsid w:val="006E0FF6"/>
    <w:rsid w:val="006F26A2"/>
    <w:rsid w:val="0070237E"/>
    <w:rsid w:val="00725803"/>
    <w:rsid w:val="00725CB5"/>
    <w:rsid w:val="007307A3"/>
    <w:rsid w:val="00741C7E"/>
    <w:rsid w:val="00752315"/>
    <w:rsid w:val="0075629E"/>
    <w:rsid w:val="00760C18"/>
    <w:rsid w:val="00766B3E"/>
    <w:rsid w:val="007A4EE3"/>
    <w:rsid w:val="007C211F"/>
    <w:rsid w:val="007C26CB"/>
    <w:rsid w:val="007D5ED3"/>
    <w:rsid w:val="007E022F"/>
    <w:rsid w:val="007E705E"/>
    <w:rsid w:val="007F3012"/>
    <w:rsid w:val="00813F2F"/>
    <w:rsid w:val="00857E6B"/>
    <w:rsid w:val="00873709"/>
    <w:rsid w:val="008942F3"/>
    <w:rsid w:val="00895611"/>
    <w:rsid w:val="008968C4"/>
    <w:rsid w:val="008C628F"/>
    <w:rsid w:val="008D31BD"/>
    <w:rsid w:val="008D7C1C"/>
    <w:rsid w:val="008E02C8"/>
    <w:rsid w:val="00905368"/>
    <w:rsid w:val="0092291B"/>
    <w:rsid w:val="00932D92"/>
    <w:rsid w:val="009338E3"/>
    <w:rsid w:val="0094328C"/>
    <w:rsid w:val="00952721"/>
    <w:rsid w:val="0095272C"/>
    <w:rsid w:val="00972024"/>
    <w:rsid w:val="009957F4"/>
    <w:rsid w:val="009D15BA"/>
    <w:rsid w:val="009F04D2"/>
    <w:rsid w:val="009F2BA7"/>
    <w:rsid w:val="009F6DA0"/>
    <w:rsid w:val="00A01182"/>
    <w:rsid w:val="00A06309"/>
    <w:rsid w:val="00A12AF4"/>
    <w:rsid w:val="00A16958"/>
    <w:rsid w:val="00A42C49"/>
    <w:rsid w:val="00A9438D"/>
    <w:rsid w:val="00AA3BDC"/>
    <w:rsid w:val="00AD13CB"/>
    <w:rsid w:val="00AD3FD8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7376"/>
    <w:rsid w:val="00BD669A"/>
    <w:rsid w:val="00BF61CD"/>
    <w:rsid w:val="00BF65E6"/>
    <w:rsid w:val="00C13F2B"/>
    <w:rsid w:val="00C23DE3"/>
    <w:rsid w:val="00C33B44"/>
    <w:rsid w:val="00C4171B"/>
    <w:rsid w:val="00C43D65"/>
    <w:rsid w:val="00C44B98"/>
    <w:rsid w:val="00C84833"/>
    <w:rsid w:val="00C9044F"/>
    <w:rsid w:val="00C92F94"/>
    <w:rsid w:val="00CA259E"/>
    <w:rsid w:val="00CC53FA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A485C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EF3A0E"/>
    <w:rsid w:val="00F00A4F"/>
    <w:rsid w:val="00F12439"/>
    <w:rsid w:val="00F177A3"/>
    <w:rsid w:val="00F33CD8"/>
    <w:rsid w:val="00F37CFE"/>
    <w:rsid w:val="00F439C9"/>
    <w:rsid w:val="00F8078C"/>
    <w:rsid w:val="00FB113E"/>
    <w:rsid w:val="00FC6CDF"/>
    <w:rsid w:val="00FC796B"/>
    <w:rsid w:val="00FD1DE2"/>
    <w:rsid w:val="00FF1889"/>
    <w:rsid w:val="00FF343C"/>
    <w:rsid w:val="00FF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2195C"/>
  <w15:chartTrackingRefBased/>
  <w15:docId w15:val="{73935469-9088-479C-A886-9117CDBD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DA4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Btclair91@yahoo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tcla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E752862-61BA-4B5E-A96A-86EE3BBC8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fa5be20-dc39-4186-a780-7e1bcec99d18}" enabled="1" method="Standard" siteId="{c5063431-d7f2-48db-ac62-eaeaa2e0bff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236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clair</dc:creator>
  <cp:keywords/>
  <dc:description/>
  <cp:lastModifiedBy>Brandon Clair</cp:lastModifiedBy>
  <cp:revision>5</cp:revision>
  <dcterms:created xsi:type="dcterms:W3CDTF">2025-02-21T18:52:00Z</dcterms:created>
  <dcterms:modified xsi:type="dcterms:W3CDTF">2025-05-17T18:06:00Z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